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0E141A3" w:rsidR="005854DB" w:rsidRPr="005854DB" w:rsidRDefault="00C6633E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3963F2">
                  <w:t>MUSIC-LIBRARY-WEB-APP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39BC62E4" w:rsidR="005854DB" w:rsidRPr="005854DB" w:rsidRDefault="00E17236" w:rsidP="005854DB">
                <w:pPr>
                  <w:pStyle w:val="Subtitle"/>
                </w:pPr>
                <w:r>
                  <w:t>RISK ASSESSMENT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2B4F0150" w14:textId="5D11ADD0" w:rsidR="00652033" w:rsidRDefault="00652033" w:rsidP="00652033">
      <w:r>
        <w:t xml:space="preserve">This Risk Assessment was used to identify potential risks for this project, plan appropriate actions to reduce these risks and mitigate them. This Risk Assessment was carried out during 3 phases of the project to see how the risks evolved through its lifecycle and maintain a good level of risk mitigation throughout its span. </w:t>
      </w:r>
    </w:p>
    <w:p w14:paraId="0A45DC02" w14:textId="77777777" w:rsidR="00757612" w:rsidRDefault="00757612" w:rsidP="00652033"/>
    <w:p w14:paraId="354287A9" w14:textId="1AEA6741" w:rsidR="00652033" w:rsidRPr="00652033" w:rsidRDefault="00652033" w:rsidP="00652033">
      <w:r>
        <w:t>The purpose of this Risk assessment is to: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65F49D1" w14:textId="77777777" w:rsidTr="003D6AFD">
        <w:tc>
          <w:tcPr>
            <w:tcW w:w="450" w:type="dxa"/>
          </w:tcPr>
          <w:p w14:paraId="612CCFBA" w14:textId="258FB80B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0F29EC6A" w14:textId="3661E9D4" w:rsidR="00A67285" w:rsidRPr="00685B4E" w:rsidRDefault="00652033" w:rsidP="00A67285">
            <w:pPr>
              <w:pStyle w:val="ListNumber"/>
            </w:pPr>
            <w:r>
              <w:t>Identify all</w:t>
            </w:r>
            <w:r w:rsidR="0080660F">
              <w:t xml:space="preserve"> potential</w:t>
            </w:r>
            <w:r>
              <w:t xml:space="preserve"> risks </w:t>
            </w:r>
          </w:p>
        </w:tc>
      </w:tr>
      <w:tr w:rsidR="00A67285" w14:paraId="794C8F6B" w14:textId="77777777" w:rsidTr="003D6AFD">
        <w:tc>
          <w:tcPr>
            <w:tcW w:w="450" w:type="dxa"/>
          </w:tcPr>
          <w:p w14:paraId="209FB051" w14:textId="2E559DB3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293BE1A7" w14:textId="040D6F92" w:rsidR="00A67285" w:rsidRPr="00685B4E" w:rsidRDefault="0080660F" w:rsidP="00A67285">
            <w:pPr>
              <w:pStyle w:val="ListNumber"/>
            </w:pPr>
            <w:r>
              <w:t>Analyze these risks for appropriate risk mitigation actions</w:t>
            </w:r>
          </w:p>
        </w:tc>
      </w:tr>
      <w:tr w:rsidR="00A67285" w14:paraId="0DDAB8C4" w14:textId="77777777" w:rsidTr="003D6AFD">
        <w:tc>
          <w:tcPr>
            <w:tcW w:w="450" w:type="dxa"/>
          </w:tcPr>
          <w:p w14:paraId="0926EE37" w14:textId="32B03E5F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358D6EA6" w14:textId="1F39A7EC" w:rsidR="00A67285" w:rsidRPr="00685B4E" w:rsidRDefault="0080660F" w:rsidP="00A67285">
            <w:pPr>
              <w:pStyle w:val="ListNumber"/>
            </w:pPr>
            <w:r>
              <w:t>Tackle and prevent these risks using the actions adopted</w:t>
            </w:r>
          </w:p>
        </w:tc>
      </w:tr>
      <w:tr w:rsidR="00A67285" w14:paraId="5AD69BA4" w14:textId="77777777" w:rsidTr="003D6AFD">
        <w:tc>
          <w:tcPr>
            <w:tcW w:w="450" w:type="dxa"/>
          </w:tcPr>
          <w:p w14:paraId="1AEEDE3E" w14:textId="127F24B7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58D0BC5A" w14:textId="5604438D" w:rsidR="00A67285" w:rsidRPr="00685B4E" w:rsidRDefault="0080660F" w:rsidP="00A67285">
            <w:pPr>
              <w:pStyle w:val="ListNumber"/>
            </w:pPr>
            <w:r>
              <w:t>Repeat the analysis of these risks throughout the lifecycle of the project</w:t>
            </w:r>
          </w:p>
        </w:tc>
      </w:tr>
    </w:tbl>
    <w:p w14:paraId="761DBF56" w14:textId="77777777" w:rsidR="005854DB" w:rsidRDefault="005854DB" w:rsidP="005854DB"/>
    <w:p w14:paraId="35F7E628" w14:textId="4A6107E5" w:rsidR="00757612" w:rsidRDefault="00757612" w:rsidP="002955AB">
      <w:r>
        <w:t>The key used to measure the likelihood, impact and risk rating of identified risks for this project:</w:t>
      </w:r>
    </w:p>
    <w:p w14:paraId="0778C039" w14:textId="77777777" w:rsidR="00FE76EC" w:rsidRDefault="00FE76EC" w:rsidP="002955AB"/>
    <w:p w14:paraId="39477546" w14:textId="1DD06B8E" w:rsidR="00757612" w:rsidRPr="00757612" w:rsidRDefault="00757612" w:rsidP="002955AB">
      <w:pPr>
        <w:rPr>
          <w:u w:val="single"/>
        </w:rPr>
      </w:pPr>
      <w:r>
        <w:rPr>
          <w:u w:val="single"/>
        </w:rPr>
        <w:t>L</w:t>
      </w:r>
      <w:r w:rsidRPr="00757612">
        <w:rPr>
          <w:u w:val="single"/>
        </w:rPr>
        <w:t>ikelihood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757612" w14:paraId="5CD6A5DE" w14:textId="77777777" w:rsidTr="00234CE4">
        <w:tc>
          <w:tcPr>
            <w:tcW w:w="2014" w:type="dxa"/>
            <w:shd w:val="clear" w:color="auto" w:fill="92D050"/>
          </w:tcPr>
          <w:p w14:paraId="24229686" w14:textId="16B53D62" w:rsidR="00757612" w:rsidRDefault="0066405F" w:rsidP="002955AB">
            <w:r>
              <w:t>Rare</w:t>
            </w:r>
          </w:p>
        </w:tc>
        <w:tc>
          <w:tcPr>
            <w:tcW w:w="2014" w:type="dxa"/>
            <w:shd w:val="clear" w:color="auto" w:fill="CCFF66"/>
          </w:tcPr>
          <w:p w14:paraId="5DF55271" w14:textId="22F70A20" w:rsidR="00757612" w:rsidRDefault="0066405F" w:rsidP="002955AB">
            <w:r>
              <w:t>Unlikely</w:t>
            </w:r>
          </w:p>
        </w:tc>
        <w:tc>
          <w:tcPr>
            <w:tcW w:w="2014" w:type="dxa"/>
            <w:shd w:val="clear" w:color="auto" w:fill="FFC000"/>
          </w:tcPr>
          <w:p w14:paraId="2768A8FF" w14:textId="17D6DB9B" w:rsidR="00757612" w:rsidRDefault="0066405F" w:rsidP="002955AB">
            <w:r>
              <w:t>Possible</w:t>
            </w:r>
          </w:p>
        </w:tc>
        <w:tc>
          <w:tcPr>
            <w:tcW w:w="2014" w:type="dxa"/>
            <w:shd w:val="clear" w:color="auto" w:fill="FF6600"/>
          </w:tcPr>
          <w:p w14:paraId="75280059" w14:textId="1CE2238B" w:rsidR="00757612" w:rsidRDefault="0066405F" w:rsidP="002955AB">
            <w:r>
              <w:t>Likely</w:t>
            </w:r>
          </w:p>
        </w:tc>
        <w:tc>
          <w:tcPr>
            <w:tcW w:w="2014" w:type="dxa"/>
            <w:shd w:val="clear" w:color="auto" w:fill="FF0000"/>
          </w:tcPr>
          <w:p w14:paraId="1AA23BA3" w14:textId="36033363" w:rsidR="00757612" w:rsidRDefault="0066405F" w:rsidP="002955AB">
            <w:r>
              <w:t>Certain</w:t>
            </w:r>
          </w:p>
        </w:tc>
      </w:tr>
      <w:tr w:rsidR="00757612" w14:paraId="147A0E41" w14:textId="77777777" w:rsidTr="00757612">
        <w:tc>
          <w:tcPr>
            <w:tcW w:w="2014" w:type="dxa"/>
          </w:tcPr>
          <w:p w14:paraId="31A624B2" w14:textId="33D73289" w:rsidR="00757612" w:rsidRDefault="0066405F" w:rsidP="002955AB">
            <w:r>
              <w:t>1</w:t>
            </w:r>
          </w:p>
        </w:tc>
        <w:tc>
          <w:tcPr>
            <w:tcW w:w="2014" w:type="dxa"/>
          </w:tcPr>
          <w:p w14:paraId="4DDA7B7B" w14:textId="61BA75E1" w:rsidR="00757612" w:rsidRDefault="0066405F" w:rsidP="002955AB">
            <w:r>
              <w:t>2</w:t>
            </w:r>
          </w:p>
        </w:tc>
        <w:tc>
          <w:tcPr>
            <w:tcW w:w="2014" w:type="dxa"/>
          </w:tcPr>
          <w:p w14:paraId="51C00E13" w14:textId="494916D9" w:rsidR="00757612" w:rsidRDefault="0066405F" w:rsidP="002955AB">
            <w:r>
              <w:t>3</w:t>
            </w:r>
          </w:p>
        </w:tc>
        <w:tc>
          <w:tcPr>
            <w:tcW w:w="2014" w:type="dxa"/>
          </w:tcPr>
          <w:p w14:paraId="4FE8DA6C" w14:textId="13FE6212" w:rsidR="00757612" w:rsidRDefault="0066405F" w:rsidP="002955AB">
            <w:r>
              <w:t>4</w:t>
            </w:r>
          </w:p>
        </w:tc>
        <w:tc>
          <w:tcPr>
            <w:tcW w:w="2014" w:type="dxa"/>
          </w:tcPr>
          <w:p w14:paraId="3310542D" w14:textId="2104FAD9" w:rsidR="00757612" w:rsidRDefault="0066405F" w:rsidP="002955AB">
            <w:r>
              <w:t>5</w:t>
            </w:r>
          </w:p>
        </w:tc>
      </w:tr>
    </w:tbl>
    <w:p w14:paraId="06EEA2E8" w14:textId="77777777" w:rsidR="0066405F" w:rsidRDefault="0066405F" w:rsidP="0066405F">
      <w:pPr>
        <w:rPr>
          <w:u w:val="single"/>
        </w:rPr>
      </w:pPr>
    </w:p>
    <w:p w14:paraId="2E446B83" w14:textId="54EB2255" w:rsidR="00757612" w:rsidRPr="0066405F" w:rsidRDefault="0066405F" w:rsidP="002955AB">
      <w:pPr>
        <w:rPr>
          <w:u w:val="single"/>
        </w:rPr>
      </w:pPr>
      <w:r>
        <w:rPr>
          <w:u w:val="single"/>
        </w:rPr>
        <w:t>Impact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66405F" w14:paraId="1BAB07CE" w14:textId="77777777" w:rsidTr="00234CE4">
        <w:tc>
          <w:tcPr>
            <w:tcW w:w="2014" w:type="dxa"/>
            <w:shd w:val="clear" w:color="auto" w:fill="92D050"/>
          </w:tcPr>
          <w:p w14:paraId="794ABC26" w14:textId="762210B6" w:rsidR="0066405F" w:rsidRDefault="0066405F" w:rsidP="001751C5">
            <w:r>
              <w:t>Negligible</w:t>
            </w:r>
          </w:p>
        </w:tc>
        <w:tc>
          <w:tcPr>
            <w:tcW w:w="2014" w:type="dxa"/>
            <w:shd w:val="clear" w:color="auto" w:fill="CCFF66"/>
          </w:tcPr>
          <w:p w14:paraId="4320F23E" w14:textId="673C3735" w:rsidR="0066405F" w:rsidRDefault="0066405F" w:rsidP="00A83D32">
            <w:pPr>
              <w:tabs>
                <w:tab w:val="right" w:pos="1798"/>
              </w:tabs>
            </w:pPr>
            <w:r>
              <w:t>Minor</w:t>
            </w:r>
            <w:r w:rsidR="00A83D32">
              <w:tab/>
            </w:r>
          </w:p>
        </w:tc>
        <w:tc>
          <w:tcPr>
            <w:tcW w:w="2014" w:type="dxa"/>
            <w:shd w:val="clear" w:color="auto" w:fill="FFC000"/>
          </w:tcPr>
          <w:p w14:paraId="61FA18DA" w14:textId="4E62C58E" w:rsidR="0066405F" w:rsidRDefault="0066405F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5298455A" w14:textId="260E87C9" w:rsidR="0066405F" w:rsidRDefault="0066405F" w:rsidP="001751C5">
            <w:r>
              <w:t>Major</w:t>
            </w:r>
          </w:p>
        </w:tc>
        <w:tc>
          <w:tcPr>
            <w:tcW w:w="2014" w:type="dxa"/>
            <w:shd w:val="clear" w:color="auto" w:fill="FF0000"/>
          </w:tcPr>
          <w:p w14:paraId="36A96596" w14:textId="7B6F43CB" w:rsidR="0066405F" w:rsidRDefault="0066405F" w:rsidP="001751C5">
            <w:r>
              <w:t>Fatal</w:t>
            </w:r>
          </w:p>
        </w:tc>
      </w:tr>
      <w:tr w:rsidR="0066405F" w14:paraId="32B162A5" w14:textId="77777777" w:rsidTr="001751C5">
        <w:tc>
          <w:tcPr>
            <w:tcW w:w="2014" w:type="dxa"/>
          </w:tcPr>
          <w:p w14:paraId="0B573B49" w14:textId="77777777" w:rsidR="0066405F" w:rsidRDefault="0066405F" w:rsidP="001751C5">
            <w:r>
              <w:t>1</w:t>
            </w:r>
          </w:p>
        </w:tc>
        <w:tc>
          <w:tcPr>
            <w:tcW w:w="2014" w:type="dxa"/>
          </w:tcPr>
          <w:p w14:paraId="2C8A2401" w14:textId="77777777" w:rsidR="0066405F" w:rsidRDefault="0066405F" w:rsidP="001751C5">
            <w:r>
              <w:t>2</w:t>
            </w:r>
          </w:p>
        </w:tc>
        <w:tc>
          <w:tcPr>
            <w:tcW w:w="2014" w:type="dxa"/>
          </w:tcPr>
          <w:p w14:paraId="4A9414F4" w14:textId="77777777" w:rsidR="0066405F" w:rsidRDefault="0066405F" w:rsidP="001751C5">
            <w:r>
              <w:t>3</w:t>
            </w:r>
          </w:p>
        </w:tc>
        <w:tc>
          <w:tcPr>
            <w:tcW w:w="2014" w:type="dxa"/>
          </w:tcPr>
          <w:p w14:paraId="2DF49F45" w14:textId="77777777" w:rsidR="0066405F" w:rsidRDefault="0066405F" w:rsidP="001751C5">
            <w:r>
              <w:t>4</w:t>
            </w:r>
          </w:p>
        </w:tc>
        <w:tc>
          <w:tcPr>
            <w:tcW w:w="2014" w:type="dxa"/>
          </w:tcPr>
          <w:p w14:paraId="1C8EF09C" w14:textId="77777777" w:rsidR="0066405F" w:rsidRDefault="0066405F" w:rsidP="001751C5">
            <w:r>
              <w:t>5</w:t>
            </w:r>
          </w:p>
        </w:tc>
      </w:tr>
    </w:tbl>
    <w:p w14:paraId="5E0B79C1" w14:textId="6C8A74CE" w:rsidR="0066405F" w:rsidRDefault="0066405F" w:rsidP="002955AB"/>
    <w:p w14:paraId="7F4FA31B" w14:textId="77777777" w:rsidR="00105ECE" w:rsidRDefault="00105ECE" w:rsidP="002955AB">
      <w:pPr>
        <w:rPr>
          <w:u w:val="single"/>
        </w:rPr>
      </w:pPr>
    </w:p>
    <w:p w14:paraId="16AFFE8C" w14:textId="7EF45AE3" w:rsidR="000142FB" w:rsidRPr="000142FB" w:rsidRDefault="000142FB" w:rsidP="002955AB">
      <w:pPr>
        <w:rPr>
          <w:u w:val="single"/>
        </w:rPr>
      </w:pPr>
      <w:r w:rsidRPr="000142FB">
        <w:rPr>
          <w:u w:val="single"/>
        </w:rPr>
        <w:t>Risk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0142FB" w14:paraId="15485089" w14:textId="77777777" w:rsidTr="00234CE4">
        <w:tc>
          <w:tcPr>
            <w:tcW w:w="2014" w:type="dxa"/>
            <w:shd w:val="clear" w:color="auto" w:fill="92D050"/>
          </w:tcPr>
          <w:p w14:paraId="46171402" w14:textId="4CEAF819" w:rsidR="000142FB" w:rsidRDefault="000142FB" w:rsidP="001751C5">
            <w:r>
              <w:t>Very Low</w:t>
            </w:r>
          </w:p>
        </w:tc>
        <w:tc>
          <w:tcPr>
            <w:tcW w:w="2014" w:type="dxa"/>
            <w:shd w:val="clear" w:color="auto" w:fill="CCFF66"/>
          </w:tcPr>
          <w:p w14:paraId="7E6761F2" w14:textId="0C1ECF8A" w:rsidR="000142FB" w:rsidRPr="00A83D32" w:rsidRDefault="000142FB" w:rsidP="00A83D32">
            <w:pPr>
              <w:tabs>
                <w:tab w:val="left" w:pos="1065"/>
              </w:tabs>
              <w:rPr>
                <w:color w:val="FF0000"/>
              </w:rPr>
            </w:pPr>
            <w:r>
              <w:t>Low</w:t>
            </w:r>
            <w:r w:rsidR="00A83D32">
              <w:tab/>
            </w:r>
          </w:p>
        </w:tc>
        <w:tc>
          <w:tcPr>
            <w:tcW w:w="2014" w:type="dxa"/>
            <w:shd w:val="clear" w:color="auto" w:fill="FFC000"/>
          </w:tcPr>
          <w:p w14:paraId="5F257D38" w14:textId="77777777" w:rsidR="000142FB" w:rsidRDefault="000142FB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3C41B45F" w14:textId="61CD0F14" w:rsidR="000142FB" w:rsidRDefault="000142FB" w:rsidP="001751C5">
            <w:r>
              <w:t>High</w:t>
            </w:r>
          </w:p>
        </w:tc>
        <w:tc>
          <w:tcPr>
            <w:tcW w:w="2014" w:type="dxa"/>
            <w:shd w:val="clear" w:color="auto" w:fill="FF0000"/>
          </w:tcPr>
          <w:p w14:paraId="3FB170FC" w14:textId="15B3E4E9" w:rsidR="000142FB" w:rsidRDefault="000142FB" w:rsidP="001751C5">
            <w:r>
              <w:t>Very High</w:t>
            </w:r>
          </w:p>
        </w:tc>
      </w:tr>
      <w:tr w:rsidR="000142FB" w14:paraId="48998D67" w14:textId="77777777" w:rsidTr="001751C5">
        <w:tc>
          <w:tcPr>
            <w:tcW w:w="2014" w:type="dxa"/>
          </w:tcPr>
          <w:p w14:paraId="12465B35" w14:textId="22CE0675" w:rsidR="000142FB" w:rsidRDefault="000142FB" w:rsidP="001751C5">
            <w:r>
              <w:t>1-5</w:t>
            </w:r>
          </w:p>
        </w:tc>
        <w:tc>
          <w:tcPr>
            <w:tcW w:w="2014" w:type="dxa"/>
          </w:tcPr>
          <w:p w14:paraId="3025C603" w14:textId="7C197D1A" w:rsidR="000142FB" w:rsidRDefault="000142FB" w:rsidP="001751C5">
            <w:r>
              <w:t>6-10</w:t>
            </w:r>
          </w:p>
        </w:tc>
        <w:tc>
          <w:tcPr>
            <w:tcW w:w="2014" w:type="dxa"/>
          </w:tcPr>
          <w:p w14:paraId="342A3F0D" w14:textId="3F92DB72" w:rsidR="000142FB" w:rsidRDefault="000142FB" w:rsidP="001751C5">
            <w:r>
              <w:t>11-15</w:t>
            </w:r>
          </w:p>
        </w:tc>
        <w:tc>
          <w:tcPr>
            <w:tcW w:w="2014" w:type="dxa"/>
          </w:tcPr>
          <w:p w14:paraId="53C1A705" w14:textId="0A993815" w:rsidR="000142FB" w:rsidRDefault="000142FB" w:rsidP="001751C5">
            <w:r>
              <w:t>16-20</w:t>
            </w:r>
          </w:p>
        </w:tc>
        <w:tc>
          <w:tcPr>
            <w:tcW w:w="2014" w:type="dxa"/>
          </w:tcPr>
          <w:p w14:paraId="473147BA" w14:textId="695525DB" w:rsidR="000142FB" w:rsidRDefault="000142FB" w:rsidP="001751C5">
            <w:r>
              <w:t>21-25</w:t>
            </w:r>
          </w:p>
        </w:tc>
      </w:tr>
    </w:tbl>
    <w:p w14:paraId="3C4B55B3" w14:textId="31237CEF" w:rsidR="00105ECE" w:rsidRDefault="00105ECE" w:rsidP="002955AB"/>
    <w:p w14:paraId="397CAC8C" w14:textId="2D3151B3" w:rsidR="00105ECE" w:rsidRDefault="00105ECE" w:rsidP="002955AB"/>
    <w:p w14:paraId="5818027D" w14:textId="77777777" w:rsidR="00105ECE" w:rsidRDefault="00105ECE" w:rsidP="002955AB"/>
    <w:p w14:paraId="55908D69" w14:textId="06051D87" w:rsidR="00FE76EC" w:rsidRDefault="00FE76EC" w:rsidP="00FE76EC">
      <w:pPr>
        <w:pStyle w:val="Heading1"/>
      </w:pPr>
      <w:r>
        <w:t xml:space="preserve">Risk </w:t>
      </w:r>
      <w:r w:rsidR="0015497D">
        <w:t>Register</w:t>
      </w:r>
      <w:r>
        <w:t xml:space="preserve"> I </w:t>
      </w:r>
      <w:r w:rsidR="0015497D">
        <w:t>– Carried out at Start of Project</w:t>
      </w:r>
    </w:p>
    <w:p w14:paraId="72E1A554" w14:textId="63900FC9" w:rsidR="00FE76EC" w:rsidRDefault="00FE76EC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5C72B2" w14:paraId="6836F0F3" w14:textId="77777777" w:rsidTr="005C7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EB3F3B8" w14:textId="77777777" w:rsidR="005C72B2" w:rsidRPr="005C72B2" w:rsidRDefault="005C72B2" w:rsidP="005C72B2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899D7F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0FFC3A1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F00AC3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7DC7535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F892BF2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4C67DDDF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7B790B3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5C72B2" w14:paraId="402E7144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C696E3" w14:textId="77777777" w:rsidR="005C72B2" w:rsidRDefault="005C72B2" w:rsidP="001751C5">
            <w:r>
              <w:t>1</w:t>
            </w:r>
          </w:p>
        </w:tc>
        <w:tc>
          <w:tcPr>
            <w:tcW w:w="1701" w:type="dxa"/>
          </w:tcPr>
          <w:p w14:paraId="4397389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1B61CBB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11D04E46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FFC000"/>
          </w:tcPr>
          <w:p w14:paraId="7F578867" w14:textId="08AAB44C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C18C15D" w14:textId="252343D1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3CBF06FE" w14:textId="264F26FA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077C21E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9E499A" w14:paraId="603E031A" w14:textId="77777777" w:rsidTr="009E499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0BC1452" w14:textId="77777777" w:rsidR="005C72B2" w:rsidRDefault="005C72B2" w:rsidP="001751C5">
            <w:r>
              <w:t>2</w:t>
            </w:r>
          </w:p>
        </w:tc>
        <w:tc>
          <w:tcPr>
            <w:tcW w:w="1701" w:type="dxa"/>
          </w:tcPr>
          <w:p w14:paraId="5A6466BA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8C5DEB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9FDD09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938474F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C000"/>
          </w:tcPr>
          <w:p w14:paraId="5F1497B6" w14:textId="323DBEBC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340CFE2E" w14:textId="59FC481E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717FF51D" w14:textId="4F388552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54EB418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</w:p>
        </w:tc>
      </w:tr>
      <w:tr w:rsidR="005C72B2" w14:paraId="0B60D3C8" w14:textId="77777777" w:rsidTr="001A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609F096" w14:textId="77777777" w:rsidR="005C72B2" w:rsidRDefault="005C72B2" w:rsidP="001751C5">
            <w:r>
              <w:t>3</w:t>
            </w:r>
          </w:p>
        </w:tc>
        <w:tc>
          <w:tcPr>
            <w:tcW w:w="1701" w:type="dxa"/>
          </w:tcPr>
          <w:p w14:paraId="065F72C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16C3E0D1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73946A32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1FBAE9D1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60A8AEE5" w14:textId="55DC43BD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424A7B55" w14:textId="40D6F778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E6A342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9E499A" w14:paraId="4B47E385" w14:textId="77777777" w:rsidTr="00D40855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CA957EE" w14:textId="77777777" w:rsidR="005C72B2" w:rsidRDefault="005C72B2" w:rsidP="001751C5">
            <w:r>
              <w:t>4</w:t>
            </w:r>
          </w:p>
        </w:tc>
        <w:tc>
          <w:tcPr>
            <w:tcW w:w="1701" w:type="dxa"/>
          </w:tcPr>
          <w:p w14:paraId="279F08C0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1B1F6593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1E88783E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6600"/>
          </w:tcPr>
          <w:p w14:paraId="7479B312" w14:textId="77EF3FEA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2" w:type="dxa"/>
            <w:shd w:val="clear" w:color="auto" w:fill="92D050"/>
          </w:tcPr>
          <w:p w14:paraId="7BD79D7D" w14:textId="42555813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3" w:type="dxa"/>
            <w:shd w:val="clear" w:color="auto" w:fill="92D050"/>
          </w:tcPr>
          <w:p w14:paraId="19C1D09B" w14:textId="405902C8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3B6C7817" w14:textId="0D98B859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</w:t>
            </w:r>
            <w:r w:rsidR="00D40855">
              <w:rPr>
                <w:rFonts w:ascii="Calibri" w:hAnsi="Calibri" w:cs="Calibri"/>
                <w:color w:val="auto"/>
                <w:sz w:val="20"/>
                <w:szCs w:val="18"/>
              </w:rPr>
              <w:t>h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ygiene kept up with social distancing and prepare for working well remotely. </w:t>
            </w:r>
          </w:p>
        </w:tc>
      </w:tr>
      <w:tr w:rsidR="005C72B2" w14:paraId="72A24C4F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FF04501" w14:textId="77777777" w:rsidR="005C72B2" w:rsidRDefault="005C72B2" w:rsidP="001751C5">
            <w:r>
              <w:t>5</w:t>
            </w:r>
          </w:p>
        </w:tc>
        <w:tc>
          <w:tcPr>
            <w:tcW w:w="1701" w:type="dxa"/>
          </w:tcPr>
          <w:p w14:paraId="5F93E91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4862EEC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Technologies not working as they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should be/ misuse of technologies</w:t>
            </w:r>
          </w:p>
        </w:tc>
        <w:tc>
          <w:tcPr>
            <w:tcW w:w="1843" w:type="dxa"/>
          </w:tcPr>
          <w:p w14:paraId="166E273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Delays and more issues needing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AE29523" w14:textId="7050D5A3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  <w:tc>
          <w:tcPr>
            <w:tcW w:w="992" w:type="dxa"/>
            <w:shd w:val="clear" w:color="auto" w:fill="FF6600"/>
          </w:tcPr>
          <w:p w14:paraId="01802FBE" w14:textId="5A9C1F53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2DB43F33" w14:textId="3C9B9EDA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6E963B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and their common problems in order to be prepared and tackle potential difficulties.</w:t>
            </w:r>
          </w:p>
        </w:tc>
      </w:tr>
      <w:tr w:rsidR="00885235" w14:paraId="2157338D" w14:textId="77777777" w:rsidTr="001A3D3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756748D" w14:textId="3052B549" w:rsidR="005C72B2" w:rsidRDefault="0066712D" w:rsidP="001751C5">
            <w:r>
              <w:lastRenderedPageBreak/>
              <w:t>6</w:t>
            </w:r>
          </w:p>
        </w:tc>
        <w:tc>
          <w:tcPr>
            <w:tcW w:w="1701" w:type="dxa"/>
          </w:tcPr>
          <w:p w14:paraId="2AC216D2" w14:textId="7BEA0581" w:rsidR="005C72B2" w:rsidRP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="005C72B2"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72F248B5" w14:textId="091E024F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 w:rsidR="00105EC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3DC407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43A1E0AF" w14:textId="41ECDCB2" w:rsidR="005C72B2" w:rsidRDefault="001A3D33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3435700B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1182101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5B6D006" w14:textId="4F620B44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3963F2" w14:paraId="0CB95BE0" w14:textId="77777777" w:rsidTr="00D4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EF343C0" w14:textId="0F1C16EE" w:rsidR="003963F2" w:rsidRDefault="003963F2" w:rsidP="003963F2">
            <w:r>
              <w:t>7</w:t>
            </w:r>
          </w:p>
        </w:tc>
        <w:tc>
          <w:tcPr>
            <w:tcW w:w="1701" w:type="dxa"/>
          </w:tcPr>
          <w:p w14:paraId="157AFF49" w14:textId="43A85558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2AA04187" w14:textId="2BDEE33E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60FE9FBF" w14:textId="20C085EF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23435C13" w14:textId="14DEF572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A2FF7C7" w14:textId="487AE52A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4D4173F2" w14:textId="2DB6526D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6309DEE8" w14:textId="4684F517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D40855" w14:paraId="6577AFF3" w14:textId="77777777" w:rsidTr="00E83B64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0418271" w14:textId="3BA5F337" w:rsidR="00D40855" w:rsidRDefault="00D40855" w:rsidP="003963F2">
            <w:r>
              <w:t>8</w:t>
            </w:r>
          </w:p>
        </w:tc>
        <w:tc>
          <w:tcPr>
            <w:tcW w:w="1701" w:type="dxa"/>
          </w:tcPr>
          <w:p w14:paraId="4C36165F" w14:textId="48E4CB58" w:rsidR="00D40855" w:rsidRDefault="00D40855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Dysfunctional Team/ </w:t>
            </w:r>
            <w:r w:rsidR="00137384">
              <w:rPr>
                <w:rFonts w:ascii="Calibri" w:hAnsi="Calibri" w:cs="Calibri"/>
                <w:color w:val="auto"/>
                <w:sz w:val="20"/>
                <w:szCs w:val="18"/>
              </w:rPr>
              <w:t xml:space="preserve">Poor 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Teamwork</w:t>
            </w:r>
          </w:p>
        </w:tc>
        <w:tc>
          <w:tcPr>
            <w:tcW w:w="1985" w:type="dxa"/>
          </w:tcPr>
          <w:p w14:paraId="520514E0" w14:textId="10C04683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27FEB177" w14:textId="59136D2D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CCFF66"/>
          </w:tcPr>
          <w:p w14:paraId="70EADEC5" w14:textId="0F497D3C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7D7122C6" w14:textId="4B0D38F4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92D050"/>
          </w:tcPr>
          <w:p w14:paraId="785005D4" w14:textId="4C8CF791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0FC989E" w14:textId="2CFFE05A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</w:tbl>
    <w:p w14:paraId="37EA9300" w14:textId="3D16286A" w:rsidR="00105ECE" w:rsidRDefault="00105ECE" w:rsidP="002955AB"/>
    <w:p w14:paraId="161933F1" w14:textId="77777777" w:rsidR="00105ECE" w:rsidRDefault="00105ECE" w:rsidP="002955AB"/>
    <w:p w14:paraId="1C03E765" w14:textId="0FF5B8DD" w:rsidR="005C72B2" w:rsidRDefault="005C72B2" w:rsidP="005C72B2">
      <w:pPr>
        <w:pStyle w:val="Heading1"/>
      </w:pPr>
      <w:r>
        <w:t>Risk Register II – Carried out at Midpoint of Project</w:t>
      </w:r>
    </w:p>
    <w:p w14:paraId="0B036344" w14:textId="0BCD5263" w:rsidR="005C72B2" w:rsidRDefault="005C72B2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66712D" w14:paraId="70373904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8E6E69A" w14:textId="77777777" w:rsidR="0066712D" w:rsidRPr="005C72B2" w:rsidRDefault="0066712D" w:rsidP="00945DD8">
            <w:pPr>
              <w:jc w:val="center"/>
              <w:rPr>
                <w:color w:val="FFFFFF" w:themeColor="background1"/>
              </w:rPr>
            </w:pPr>
            <w:bookmarkStart w:id="1" w:name="_Hlk55552090"/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5D2977F6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AEC064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6BBA0A44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B28B42F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4395550D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52ECB5B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5E0490E3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7D742F" w14:paraId="28B47DEA" w14:textId="77777777" w:rsidTr="00D90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1934584" w14:textId="77777777" w:rsidR="0066712D" w:rsidRDefault="0066712D" w:rsidP="00945DD8">
            <w:r>
              <w:t>1</w:t>
            </w:r>
          </w:p>
        </w:tc>
        <w:tc>
          <w:tcPr>
            <w:tcW w:w="1701" w:type="dxa"/>
          </w:tcPr>
          <w:p w14:paraId="59DEA48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4D5BBFF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53E1360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92D050"/>
          </w:tcPr>
          <w:p w14:paraId="01E2CB0B" w14:textId="72229E32" w:rsidR="0066712D" w:rsidRDefault="007D742F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F77500" wp14:editId="49CB4955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77470</wp:posOffset>
                      </wp:positionV>
                      <wp:extent cx="180975" cy="228600"/>
                      <wp:effectExtent l="19050" t="0" r="28575" b="38100"/>
                      <wp:wrapNone/>
                      <wp:docPr id="2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29FB5DA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" o:spid="_x0000_s1026" type="#_x0000_t67" style="position:absolute;margin-left:14.4pt;margin-top:6.1pt;width:14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 w:rsidR="00D908F9">
              <w:t>1</w:t>
            </w:r>
          </w:p>
        </w:tc>
        <w:tc>
          <w:tcPr>
            <w:tcW w:w="992" w:type="dxa"/>
            <w:shd w:val="clear" w:color="auto" w:fill="FF6600"/>
          </w:tcPr>
          <w:p w14:paraId="74941B51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92D050"/>
          </w:tcPr>
          <w:p w14:paraId="70E8E6B7" w14:textId="77FBDE80" w:rsidR="0066712D" w:rsidRDefault="00D908F9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31E7E7C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Spend time understanding scope of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the project and deliverables.</w:t>
            </w:r>
          </w:p>
        </w:tc>
      </w:tr>
      <w:tr w:rsidR="0066712D" w14:paraId="199AC19D" w14:textId="77777777" w:rsidTr="00D908F9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F4F36B3" w14:textId="77777777" w:rsidR="0066712D" w:rsidRDefault="0066712D" w:rsidP="00945DD8">
            <w:r>
              <w:lastRenderedPageBreak/>
              <w:t>2</w:t>
            </w:r>
          </w:p>
        </w:tc>
        <w:tc>
          <w:tcPr>
            <w:tcW w:w="1701" w:type="dxa"/>
          </w:tcPr>
          <w:p w14:paraId="0CF24FD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46ECAFC9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012087F7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80CCF5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CCFF66"/>
          </w:tcPr>
          <w:p w14:paraId="7E7A464B" w14:textId="5D06A661" w:rsidR="0066712D" w:rsidRDefault="00944B00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09EDCA5" wp14:editId="48426C76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83968</wp:posOffset>
                      </wp:positionV>
                      <wp:extent cx="180975" cy="228600"/>
                      <wp:effectExtent l="19050" t="0" r="28575" b="38100"/>
                      <wp:wrapNone/>
                      <wp:docPr id="6" name="Arrow: Dow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448164D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6" o:spid="_x0000_s1026" type="#_x0000_t67" style="position:absolute;margin-left:16.3pt;margin-top:6.6pt;width:14.2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 w:rsidR="00D908F9">
              <w:t>2</w:t>
            </w:r>
          </w:p>
        </w:tc>
        <w:tc>
          <w:tcPr>
            <w:tcW w:w="992" w:type="dxa"/>
            <w:shd w:val="clear" w:color="auto" w:fill="FF6600"/>
          </w:tcPr>
          <w:p w14:paraId="33E797D1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56B80E68" w14:textId="7DF11DD2" w:rsidR="0066712D" w:rsidRDefault="00D908F9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6E0D91AE" w14:textId="4096E69B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 w:rsidR="00CB2DB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66712D" w14:paraId="71A1B99E" w14:textId="77777777" w:rsidTr="00B92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102722F" w14:textId="77777777" w:rsidR="0066712D" w:rsidRDefault="0066712D" w:rsidP="00945DD8">
            <w:r>
              <w:t>3</w:t>
            </w:r>
          </w:p>
        </w:tc>
        <w:tc>
          <w:tcPr>
            <w:tcW w:w="1701" w:type="dxa"/>
          </w:tcPr>
          <w:p w14:paraId="35E3603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6EEF3AC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6AAFD157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FFC000"/>
          </w:tcPr>
          <w:p w14:paraId="75FEF502" w14:textId="20DF5C18" w:rsidR="0066712D" w:rsidRDefault="00944B00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3DC9405" wp14:editId="6FA9F154">
                      <wp:simplePos x="0" y="0"/>
                      <wp:positionH relativeFrom="column">
                        <wp:posOffset>207571</wp:posOffset>
                      </wp:positionH>
                      <wp:positionV relativeFrom="paragraph">
                        <wp:posOffset>82019</wp:posOffset>
                      </wp:positionV>
                      <wp:extent cx="180975" cy="228600"/>
                      <wp:effectExtent l="19050" t="19050" r="47625" b="19050"/>
                      <wp:wrapNone/>
                      <wp:docPr id="5" name="Arrow: Down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04D5167B" id="Arrow: Down 5" o:spid="_x0000_s1026" type="#_x0000_t67" style="position:absolute;margin-left:16.35pt;margin-top:6.45pt;width:14.25pt;height:18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" adj="13050" fillcolor="#7030a0" strokecolor="black [3213]" strokeweight="1pt"/>
                  </w:pict>
                </mc:Fallback>
              </mc:AlternateContent>
            </w: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10A37F9" w14:textId="79507069" w:rsidR="0066712D" w:rsidRDefault="00F86C24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978E4F8" wp14:editId="7001BC75">
                      <wp:simplePos x="0" y="0"/>
                      <wp:positionH relativeFrom="column">
                        <wp:posOffset>242008</wp:posOffset>
                      </wp:positionH>
                      <wp:positionV relativeFrom="paragraph">
                        <wp:posOffset>79834</wp:posOffset>
                      </wp:positionV>
                      <wp:extent cx="180975" cy="228600"/>
                      <wp:effectExtent l="19050" t="0" r="28575" b="38100"/>
                      <wp:wrapNone/>
                      <wp:docPr id="7" name="Arrow: Dow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5D53A585" id="Arrow: Down 7" o:spid="_x0000_s1026" type="#_x0000_t67" style="position:absolute;margin-left:19.05pt;margin-top:6.3pt;width:14.2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 w:rsidR="00944B00">
              <w:t>4</w:t>
            </w:r>
          </w:p>
        </w:tc>
        <w:tc>
          <w:tcPr>
            <w:tcW w:w="993" w:type="dxa"/>
            <w:shd w:val="clear" w:color="auto" w:fill="FFC000"/>
          </w:tcPr>
          <w:p w14:paraId="10123B2E" w14:textId="078CBA4E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B92F46">
              <w:t>2</w:t>
            </w:r>
          </w:p>
        </w:tc>
        <w:tc>
          <w:tcPr>
            <w:tcW w:w="2268" w:type="dxa"/>
          </w:tcPr>
          <w:p w14:paraId="26750085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66712D" w14:paraId="2C1BDBFB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45AD14A" w14:textId="77777777" w:rsidR="0066712D" w:rsidRDefault="0066712D" w:rsidP="00945DD8">
            <w:r>
              <w:t>4</w:t>
            </w:r>
          </w:p>
        </w:tc>
        <w:tc>
          <w:tcPr>
            <w:tcW w:w="1701" w:type="dxa"/>
          </w:tcPr>
          <w:p w14:paraId="0B1BFD7F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4BD89D0B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500D99C5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C000"/>
          </w:tcPr>
          <w:p w14:paraId="34D0EE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4E4E76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318E59B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D2D40CD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66712D" w14:paraId="63C58F10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3D2E80D" w14:textId="77777777" w:rsidR="0066712D" w:rsidRDefault="0066712D" w:rsidP="00945DD8">
            <w:r>
              <w:t>5</w:t>
            </w:r>
          </w:p>
        </w:tc>
        <w:tc>
          <w:tcPr>
            <w:tcW w:w="1701" w:type="dxa"/>
          </w:tcPr>
          <w:p w14:paraId="0D1D1996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306B4152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1DB5B89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5F781FFF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1E7065FC" w14:textId="4F65235C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05410C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99D54A8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7D742F" w14:paraId="4044D18C" w14:textId="77777777" w:rsidTr="009C4EE2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C1E65CC" w14:textId="67B55B02" w:rsidR="0066712D" w:rsidRDefault="002E1833" w:rsidP="00945DD8">
            <w:r>
              <w:t>6</w:t>
            </w:r>
          </w:p>
        </w:tc>
        <w:tc>
          <w:tcPr>
            <w:tcW w:w="1701" w:type="dxa"/>
          </w:tcPr>
          <w:p w14:paraId="75340C16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68C0A50C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41889D58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31090698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424ED5F4" w14:textId="0F5F180B" w:rsidR="0066712D" w:rsidRDefault="009C4EE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6572B839" w14:textId="3A416DBA" w:rsidR="0066712D" w:rsidRDefault="00E134E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7D124097" w14:textId="7D803255" w:rsidR="0066712D" w:rsidRPr="005C72B2" w:rsidRDefault="00591474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Fully Understand how the backend functionality can be used by the front end to carry out the CRUD functionality by the end user in the most user-friendly way.</w:t>
            </w:r>
          </w:p>
        </w:tc>
      </w:tr>
      <w:tr w:rsidR="002E1833" w14:paraId="7A7A7A99" w14:textId="77777777" w:rsidTr="0033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178E22D" w14:textId="1A5CFF20" w:rsidR="002E1833" w:rsidRDefault="002E1833" w:rsidP="002E1833">
            <w:r>
              <w:t>7</w:t>
            </w:r>
          </w:p>
        </w:tc>
        <w:tc>
          <w:tcPr>
            <w:tcW w:w="1701" w:type="dxa"/>
          </w:tcPr>
          <w:p w14:paraId="2589BD81" w14:textId="5FE700BB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3037B995" w14:textId="4A4BB6DB" w:rsidR="002E1833" w:rsidRPr="005C72B2" w:rsidRDefault="00FB4AC5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I</w:t>
            </w:r>
            <w:r w:rsidR="00EA715A">
              <w:rPr>
                <w:rFonts w:ascii="Calibri" w:hAnsi="Calibri" w:cs="Calibri"/>
                <w:color w:val="auto"/>
                <w:sz w:val="20"/>
                <w:szCs w:val="18"/>
              </w:rPr>
              <w:t>nsufficient UI and non-functional testing</w:t>
            </w:r>
          </w:p>
        </w:tc>
        <w:tc>
          <w:tcPr>
            <w:tcW w:w="1843" w:type="dxa"/>
          </w:tcPr>
          <w:p w14:paraId="64D75A0D" w14:textId="6325ED76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34A68528" w14:textId="4113A527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734F209A" w14:textId="29B3A87A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DA2A251" w14:textId="6C532BF5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2339C655" w14:textId="01574225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Learn best practices </w:t>
            </w:r>
            <w:r w:rsidR="00FB4AC5">
              <w:rPr>
                <w:rFonts w:ascii="Calibri" w:hAnsi="Calibri" w:cs="Calibri"/>
                <w:color w:val="auto"/>
                <w:sz w:val="20"/>
                <w:szCs w:val="18"/>
              </w:rPr>
              <w:t>for testing UI testing on Selenium using Cucumber/ Gherkin, revise non-functional testing with JMeter.</w:t>
            </w:r>
          </w:p>
        </w:tc>
      </w:tr>
      <w:tr w:rsidR="00EA715A" w14:paraId="06E93437" w14:textId="77777777" w:rsidTr="003339C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EF0A81E" w14:textId="05E21A14" w:rsidR="00EA715A" w:rsidRDefault="00EA715A" w:rsidP="00EA715A">
            <w:r>
              <w:lastRenderedPageBreak/>
              <w:t>8</w:t>
            </w:r>
          </w:p>
        </w:tc>
        <w:tc>
          <w:tcPr>
            <w:tcW w:w="1701" w:type="dxa"/>
          </w:tcPr>
          <w:p w14:paraId="716E80A7" w14:textId="4E0F2FFB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Dysfunctional Team/ Poor Teamwork</w:t>
            </w:r>
          </w:p>
        </w:tc>
        <w:tc>
          <w:tcPr>
            <w:tcW w:w="1985" w:type="dxa"/>
          </w:tcPr>
          <w:p w14:paraId="374A8D51" w14:textId="37B08B4C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421C1FA3" w14:textId="0ADCB7A8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FFC000"/>
          </w:tcPr>
          <w:p w14:paraId="4BF6876E" w14:textId="507E61BA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4BB67149" w14:textId="1B77F12B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124CDB2" w14:textId="636BB4DE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6BF3E6C6" w14:textId="360695F8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  <w:bookmarkEnd w:id="1"/>
    </w:tbl>
    <w:p w14:paraId="5EDE5BFB" w14:textId="65C1B450" w:rsidR="00A0638C" w:rsidRDefault="00A0638C" w:rsidP="002955AB"/>
    <w:p w14:paraId="532F5AD2" w14:textId="5ABC0A7F" w:rsidR="00F73497" w:rsidRDefault="00F73497" w:rsidP="002955AB"/>
    <w:p w14:paraId="3980507E" w14:textId="7C28F4AD" w:rsidR="00F73497" w:rsidRDefault="00F73497" w:rsidP="00F73497">
      <w:pPr>
        <w:pStyle w:val="Heading1"/>
      </w:pPr>
      <w:r>
        <w:t xml:space="preserve">Risk Register III – Carried out </w:t>
      </w:r>
      <w:r w:rsidR="00407047">
        <w:t>near</w:t>
      </w:r>
      <w:r>
        <w:t xml:space="preserve"> End of Project </w:t>
      </w:r>
    </w:p>
    <w:p w14:paraId="0A9CB9A2" w14:textId="77777777" w:rsidR="00F73497" w:rsidRDefault="00F73497" w:rsidP="00F73497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A83D32" w14:paraId="2BEC59F7" w14:textId="77777777" w:rsidTr="001625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58E8B24" w14:textId="77777777" w:rsidR="00A83D32" w:rsidRPr="005C72B2" w:rsidRDefault="00A83D32" w:rsidP="0016252A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387CBBE5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24411589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6FE3FE56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8A113B8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67E31AA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62442CF5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6C7DA9EA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A83D32" w14:paraId="2B9FC969" w14:textId="77777777" w:rsidTr="00162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5441832" w14:textId="77777777" w:rsidR="00A83D32" w:rsidRDefault="00A83D32" w:rsidP="0016252A">
            <w:r>
              <w:t>1</w:t>
            </w:r>
          </w:p>
        </w:tc>
        <w:tc>
          <w:tcPr>
            <w:tcW w:w="1701" w:type="dxa"/>
          </w:tcPr>
          <w:p w14:paraId="40610A3C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65D271FE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556C0114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92D050"/>
          </w:tcPr>
          <w:p w14:paraId="2B723402" w14:textId="765013EF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2" w:type="dxa"/>
            <w:shd w:val="clear" w:color="auto" w:fill="FF6600"/>
          </w:tcPr>
          <w:p w14:paraId="5741FF1A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92D050"/>
          </w:tcPr>
          <w:p w14:paraId="19E46223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69959C73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A83D32" w14:paraId="3A9ED748" w14:textId="77777777" w:rsidTr="0016252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BFE8E9F" w14:textId="77777777" w:rsidR="00A83D32" w:rsidRDefault="00A83D32" w:rsidP="0016252A">
            <w:r>
              <w:t>2</w:t>
            </w:r>
          </w:p>
        </w:tc>
        <w:tc>
          <w:tcPr>
            <w:tcW w:w="1701" w:type="dxa"/>
          </w:tcPr>
          <w:p w14:paraId="5FB23C8E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3CA08C6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08BF7112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33616A8D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CCFF66"/>
          </w:tcPr>
          <w:p w14:paraId="3B4160BD" w14:textId="7919AAB0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5629115E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08C33C5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DAAC045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A83D32" w14:paraId="216DFF2F" w14:textId="77777777" w:rsidTr="00A83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AB5BDAE" w14:textId="77777777" w:rsidR="00A83D32" w:rsidRDefault="00A83D32" w:rsidP="0016252A">
            <w:r>
              <w:t>3</w:t>
            </w:r>
          </w:p>
        </w:tc>
        <w:tc>
          <w:tcPr>
            <w:tcW w:w="1701" w:type="dxa"/>
          </w:tcPr>
          <w:p w14:paraId="293AC089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4DF91937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68493DD3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5CD5C89A" w14:textId="1217A50B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06628A" wp14:editId="117C4303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69850</wp:posOffset>
                      </wp:positionV>
                      <wp:extent cx="180975" cy="228600"/>
                      <wp:effectExtent l="19050" t="0" r="28575" b="38100"/>
                      <wp:wrapNone/>
                      <wp:docPr id="9" name="Arrow: Down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ED89F89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9" o:spid="_x0000_s1026" type="#_x0000_t67" style="position:absolute;margin-left:11.3pt;margin-top:5.5pt;width:14.2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" adj="13050" fillcolor="#8cf2ff [831]" strokecolor="black [3213]" strokeweight="1pt"/>
                  </w:pict>
                </mc:Fallback>
              </mc:AlternateContent>
            </w: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107DACF1" w14:textId="25DF89E4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406049BB" w14:textId="7AE2BB66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48F95CE8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A83D32" w14:paraId="51161067" w14:textId="77777777" w:rsidTr="00301DFA">
        <w:trPr>
          <w:trHeight w:val="806"/>
        </w:trPr>
        <w:tc>
          <w:tcPr>
            <w:tcW w:w="738" w:type="dxa"/>
          </w:tcPr>
          <w:p w14:paraId="13E36BD1" w14:textId="77777777" w:rsidR="00A83D32" w:rsidRDefault="00A83D32" w:rsidP="0016252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14:paraId="16ABFE2E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5F42E89A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24E23723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C000"/>
          </w:tcPr>
          <w:p w14:paraId="1569EF5E" w14:textId="77777777" w:rsidR="00A83D32" w:rsidRDefault="00A83D32" w:rsidP="0016252A">
            <w:r>
              <w:t>3</w:t>
            </w:r>
          </w:p>
        </w:tc>
        <w:tc>
          <w:tcPr>
            <w:tcW w:w="992" w:type="dxa"/>
            <w:shd w:val="clear" w:color="auto" w:fill="87CC34"/>
          </w:tcPr>
          <w:p w14:paraId="1C109EBA" w14:textId="4DAE1257" w:rsidR="00A83D32" w:rsidRDefault="00301DFA" w:rsidP="0016252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7B74602" wp14:editId="55456E37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70485</wp:posOffset>
                      </wp:positionV>
                      <wp:extent cx="180975" cy="228600"/>
                      <wp:effectExtent l="19050" t="0" r="28575" b="38100"/>
                      <wp:wrapNone/>
                      <wp:docPr id="10" name="Arrow: Dow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D48406" id="Arrow: Down 10" o:spid="_x0000_s1026" type="#_x0000_t67" style="position:absolute;margin-left:11.55pt;margin-top:5.55pt;width:14.2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>
              <w:t>1</w:t>
            </w:r>
            <w:bookmarkStart w:id="2" w:name="_GoBack"/>
            <w:bookmarkEnd w:id="2"/>
          </w:p>
        </w:tc>
        <w:tc>
          <w:tcPr>
            <w:tcW w:w="993" w:type="dxa"/>
            <w:shd w:val="clear" w:color="auto" w:fill="87CC34"/>
          </w:tcPr>
          <w:p w14:paraId="44A5F42D" w14:textId="3A7DF4B0" w:rsidR="00A83D32" w:rsidRDefault="00301DFA" w:rsidP="0016252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12F84DF" wp14:editId="69C3A770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80010</wp:posOffset>
                      </wp:positionV>
                      <wp:extent cx="180975" cy="228600"/>
                      <wp:effectExtent l="19050" t="0" r="28575" b="38100"/>
                      <wp:wrapNone/>
                      <wp:docPr id="11" name="Arrow: Down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5943A2" id="Arrow: Down 11" o:spid="_x0000_s1026" type="#_x0000_t67" style="position:absolute;margin-left:12.2pt;margin-top:6.3pt;width:14.2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>
              <w:t>3</w:t>
            </w:r>
          </w:p>
        </w:tc>
        <w:tc>
          <w:tcPr>
            <w:tcW w:w="2268" w:type="dxa"/>
          </w:tcPr>
          <w:p w14:paraId="2D953B70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A83D32" w14:paraId="3ECB2068" w14:textId="77777777" w:rsidTr="00162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6801BA7" w14:textId="77777777" w:rsidR="00A83D32" w:rsidRDefault="00A83D32" w:rsidP="0016252A">
            <w:r>
              <w:lastRenderedPageBreak/>
              <w:t>5</w:t>
            </w:r>
          </w:p>
        </w:tc>
        <w:tc>
          <w:tcPr>
            <w:tcW w:w="1701" w:type="dxa"/>
          </w:tcPr>
          <w:p w14:paraId="0BB1C683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3E195832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6D595060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66D6764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7E242C2F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4CC00481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D79A565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A83D32" w14:paraId="43CD125A" w14:textId="77777777" w:rsidTr="0016252A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1A7146B" w14:textId="77777777" w:rsidR="00A83D32" w:rsidRDefault="00A83D32" w:rsidP="0016252A">
            <w:r>
              <w:t>6</w:t>
            </w:r>
          </w:p>
        </w:tc>
        <w:tc>
          <w:tcPr>
            <w:tcW w:w="1701" w:type="dxa"/>
          </w:tcPr>
          <w:p w14:paraId="51C71028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5CC3ACB7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9C5CEAE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1496E020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7B20E936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389FC8A9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64E1C19A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Fully Understand how the backend functionality can be used by the front end to carry out the CRUD functionality by the end user in the most user-friendly way.</w:t>
            </w:r>
          </w:p>
        </w:tc>
      </w:tr>
      <w:tr w:rsidR="00A83D32" w14:paraId="4AC5B71D" w14:textId="77777777" w:rsidTr="00162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D45E5A2" w14:textId="77777777" w:rsidR="00A83D32" w:rsidRDefault="00A83D32" w:rsidP="0016252A">
            <w:r>
              <w:t>7</w:t>
            </w:r>
          </w:p>
        </w:tc>
        <w:tc>
          <w:tcPr>
            <w:tcW w:w="1701" w:type="dxa"/>
          </w:tcPr>
          <w:p w14:paraId="6D8730A5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76621E01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Insufficient UI and non-functional testing</w:t>
            </w:r>
          </w:p>
        </w:tc>
        <w:tc>
          <w:tcPr>
            <w:tcW w:w="1843" w:type="dxa"/>
          </w:tcPr>
          <w:p w14:paraId="2D25F424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2413D296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27827F3D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54580A38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508CF5FC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for testing UI testing on Selenium using Cucumber/ Gherkin, revise non-functional testing with JMeter.</w:t>
            </w:r>
          </w:p>
        </w:tc>
      </w:tr>
      <w:tr w:rsidR="00A83D32" w14:paraId="637E07E6" w14:textId="77777777" w:rsidTr="0016252A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0EA2F6" w14:textId="77777777" w:rsidR="00A83D32" w:rsidRDefault="00A83D32" w:rsidP="0016252A">
            <w:r>
              <w:t>8</w:t>
            </w:r>
          </w:p>
        </w:tc>
        <w:tc>
          <w:tcPr>
            <w:tcW w:w="1701" w:type="dxa"/>
          </w:tcPr>
          <w:p w14:paraId="328E7F86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Dysfunctional Team/ Poor Teamwork</w:t>
            </w:r>
          </w:p>
        </w:tc>
        <w:tc>
          <w:tcPr>
            <w:tcW w:w="1985" w:type="dxa"/>
          </w:tcPr>
          <w:p w14:paraId="1FBF0E73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7F9A1249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FFC000"/>
          </w:tcPr>
          <w:p w14:paraId="54BC89C8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5FFEA2E2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46BBA127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272221F9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</w:tbl>
    <w:p w14:paraId="7AEB8CAA" w14:textId="77777777" w:rsidR="00F73497" w:rsidRPr="005854DB" w:rsidRDefault="00F73497" w:rsidP="002955AB"/>
    <w:sectPr w:rsidR="00F73497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151F62" w14:textId="77777777" w:rsidR="00C6633E" w:rsidRDefault="00C6633E" w:rsidP="005A20E2">
      <w:pPr>
        <w:spacing w:after="0"/>
      </w:pPr>
      <w:r>
        <w:separator/>
      </w:r>
    </w:p>
    <w:p w14:paraId="5E61DD00" w14:textId="77777777" w:rsidR="00C6633E" w:rsidRDefault="00C6633E"/>
    <w:p w14:paraId="6B682024" w14:textId="77777777" w:rsidR="00C6633E" w:rsidRDefault="00C6633E" w:rsidP="009B4773"/>
    <w:p w14:paraId="14A5E870" w14:textId="77777777" w:rsidR="00C6633E" w:rsidRDefault="00C6633E" w:rsidP="00513832"/>
  </w:endnote>
  <w:endnote w:type="continuationSeparator" w:id="0">
    <w:p w14:paraId="1EED5A3E" w14:textId="77777777" w:rsidR="00C6633E" w:rsidRDefault="00C6633E" w:rsidP="005A20E2">
      <w:pPr>
        <w:spacing w:after="0"/>
      </w:pPr>
      <w:r>
        <w:continuationSeparator/>
      </w:r>
    </w:p>
    <w:p w14:paraId="12ABCBBA" w14:textId="77777777" w:rsidR="00C6633E" w:rsidRDefault="00C6633E"/>
    <w:p w14:paraId="63B351D2" w14:textId="77777777" w:rsidR="00C6633E" w:rsidRDefault="00C6633E" w:rsidP="009B4773"/>
    <w:p w14:paraId="7156C86B" w14:textId="77777777" w:rsidR="00C6633E" w:rsidRDefault="00C6633E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2FD9C9" w14:textId="77777777" w:rsidR="00C6633E" w:rsidRDefault="00C6633E" w:rsidP="005A20E2">
      <w:pPr>
        <w:spacing w:after="0"/>
      </w:pPr>
      <w:r>
        <w:separator/>
      </w:r>
    </w:p>
    <w:p w14:paraId="50C2B5BB" w14:textId="77777777" w:rsidR="00C6633E" w:rsidRDefault="00C6633E"/>
    <w:p w14:paraId="58C2AC3C" w14:textId="77777777" w:rsidR="00C6633E" w:rsidRDefault="00C6633E" w:rsidP="009B4773"/>
    <w:p w14:paraId="3F5669D1" w14:textId="77777777" w:rsidR="00C6633E" w:rsidRDefault="00C6633E" w:rsidP="00513832"/>
  </w:footnote>
  <w:footnote w:type="continuationSeparator" w:id="0">
    <w:p w14:paraId="6362FE7D" w14:textId="77777777" w:rsidR="00C6633E" w:rsidRDefault="00C6633E" w:rsidP="005A20E2">
      <w:pPr>
        <w:spacing w:after="0"/>
      </w:pPr>
      <w:r>
        <w:continuationSeparator/>
      </w:r>
    </w:p>
    <w:p w14:paraId="67C9F1E0" w14:textId="77777777" w:rsidR="00C6633E" w:rsidRDefault="00C6633E"/>
    <w:p w14:paraId="495110DD" w14:textId="77777777" w:rsidR="00C6633E" w:rsidRDefault="00C6633E" w:rsidP="009B4773"/>
    <w:p w14:paraId="4600DD1B" w14:textId="77777777" w:rsidR="00C6633E" w:rsidRDefault="00C6633E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B8FAC" w14:textId="4F4FC3FD" w:rsidR="003639D2" w:rsidRPr="003639D2" w:rsidRDefault="00C6633E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3963F2">
          <w:t>MUSIC-LIBRARY-WEB-APP</w:t>
        </w:r>
      </w:sdtContent>
    </w:sdt>
  </w:p>
  <w:p w14:paraId="5AD3AC20" w14:textId="7ACE520B" w:rsidR="005854DB" w:rsidRPr="005854DB" w:rsidRDefault="00C6633E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E17236">
          <w:t>RISK ASSESSMENT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60138"/>
    <w:rsid w:val="00066DE2"/>
    <w:rsid w:val="00077931"/>
    <w:rsid w:val="00084E91"/>
    <w:rsid w:val="000900B6"/>
    <w:rsid w:val="000A2BD7"/>
    <w:rsid w:val="000A649E"/>
    <w:rsid w:val="000A7626"/>
    <w:rsid w:val="000B2D28"/>
    <w:rsid w:val="000B5DA2"/>
    <w:rsid w:val="000B5DCB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37384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4D22"/>
    <w:rsid w:val="002955AB"/>
    <w:rsid w:val="002A137B"/>
    <w:rsid w:val="002E1833"/>
    <w:rsid w:val="00301DFA"/>
    <w:rsid w:val="0031130D"/>
    <w:rsid w:val="00314A6F"/>
    <w:rsid w:val="003339C3"/>
    <w:rsid w:val="00334394"/>
    <w:rsid w:val="00347AF5"/>
    <w:rsid w:val="00360F98"/>
    <w:rsid w:val="00362478"/>
    <w:rsid w:val="003639D2"/>
    <w:rsid w:val="00374421"/>
    <w:rsid w:val="003963F2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1E25"/>
    <w:rsid w:val="00403423"/>
    <w:rsid w:val="00407047"/>
    <w:rsid w:val="004262DD"/>
    <w:rsid w:val="0042646F"/>
    <w:rsid w:val="00435096"/>
    <w:rsid w:val="004411FB"/>
    <w:rsid w:val="00443212"/>
    <w:rsid w:val="00450FA6"/>
    <w:rsid w:val="00493EC0"/>
    <w:rsid w:val="00495909"/>
    <w:rsid w:val="004B5251"/>
    <w:rsid w:val="004C0453"/>
    <w:rsid w:val="004C432D"/>
    <w:rsid w:val="004C7B3E"/>
    <w:rsid w:val="004F3EDE"/>
    <w:rsid w:val="00513832"/>
    <w:rsid w:val="00526C37"/>
    <w:rsid w:val="00533047"/>
    <w:rsid w:val="00567626"/>
    <w:rsid w:val="00577B45"/>
    <w:rsid w:val="005854DB"/>
    <w:rsid w:val="00591474"/>
    <w:rsid w:val="005919AF"/>
    <w:rsid w:val="005A20E2"/>
    <w:rsid w:val="005B6A1A"/>
    <w:rsid w:val="005C72B2"/>
    <w:rsid w:val="005C7E0C"/>
    <w:rsid w:val="005D2146"/>
    <w:rsid w:val="005F6388"/>
    <w:rsid w:val="00613BDF"/>
    <w:rsid w:val="006329E1"/>
    <w:rsid w:val="00633E73"/>
    <w:rsid w:val="00652033"/>
    <w:rsid w:val="00655308"/>
    <w:rsid w:val="0066405F"/>
    <w:rsid w:val="00664450"/>
    <w:rsid w:val="0066712D"/>
    <w:rsid w:val="00685B4E"/>
    <w:rsid w:val="006936EB"/>
    <w:rsid w:val="006B048A"/>
    <w:rsid w:val="006B2383"/>
    <w:rsid w:val="006C0CE3"/>
    <w:rsid w:val="006C4D5C"/>
    <w:rsid w:val="006D0144"/>
    <w:rsid w:val="006E3FC8"/>
    <w:rsid w:val="006F38DB"/>
    <w:rsid w:val="007157EF"/>
    <w:rsid w:val="0073670F"/>
    <w:rsid w:val="00740FCE"/>
    <w:rsid w:val="00753E67"/>
    <w:rsid w:val="0075484A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D742F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410F"/>
    <w:rsid w:val="008965F6"/>
    <w:rsid w:val="008A2B5E"/>
    <w:rsid w:val="008D3386"/>
    <w:rsid w:val="008F37C2"/>
    <w:rsid w:val="008F704C"/>
    <w:rsid w:val="008F7420"/>
    <w:rsid w:val="0090206C"/>
    <w:rsid w:val="00902998"/>
    <w:rsid w:val="00912C1B"/>
    <w:rsid w:val="0092125E"/>
    <w:rsid w:val="00924319"/>
    <w:rsid w:val="00932525"/>
    <w:rsid w:val="009355C2"/>
    <w:rsid w:val="00944B00"/>
    <w:rsid w:val="00952A7A"/>
    <w:rsid w:val="00952D20"/>
    <w:rsid w:val="00974BF8"/>
    <w:rsid w:val="00985A99"/>
    <w:rsid w:val="00993375"/>
    <w:rsid w:val="009A3B33"/>
    <w:rsid w:val="009A45A0"/>
    <w:rsid w:val="009B35B5"/>
    <w:rsid w:val="009B3A56"/>
    <w:rsid w:val="009B4773"/>
    <w:rsid w:val="009C4EE2"/>
    <w:rsid w:val="009D2556"/>
    <w:rsid w:val="009E499A"/>
    <w:rsid w:val="00A0638C"/>
    <w:rsid w:val="00A1790D"/>
    <w:rsid w:val="00A371D8"/>
    <w:rsid w:val="00A426A3"/>
    <w:rsid w:val="00A630FD"/>
    <w:rsid w:val="00A67285"/>
    <w:rsid w:val="00A74908"/>
    <w:rsid w:val="00A83D32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92F46"/>
    <w:rsid w:val="00BA2A38"/>
    <w:rsid w:val="00BA31C4"/>
    <w:rsid w:val="00BB02E6"/>
    <w:rsid w:val="00BD0C60"/>
    <w:rsid w:val="00C17BCF"/>
    <w:rsid w:val="00C25112"/>
    <w:rsid w:val="00C3246A"/>
    <w:rsid w:val="00C65564"/>
    <w:rsid w:val="00C6633E"/>
    <w:rsid w:val="00CA61D8"/>
    <w:rsid w:val="00CB2DBE"/>
    <w:rsid w:val="00CD1D98"/>
    <w:rsid w:val="00CF1267"/>
    <w:rsid w:val="00D13200"/>
    <w:rsid w:val="00D26769"/>
    <w:rsid w:val="00D27AF8"/>
    <w:rsid w:val="00D40855"/>
    <w:rsid w:val="00D6543F"/>
    <w:rsid w:val="00D74E0C"/>
    <w:rsid w:val="00D8068C"/>
    <w:rsid w:val="00D80E36"/>
    <w:rsid w:val="00D908F9"/>
    <w:rsid w:val="00D94688"/>
    <w:rsid w:val="00DA2D18"/>
    <w:rsid w:val="00DB5A2E"/>
    <w:rsid w:val="00DC0528"/>
    <w:rsid w:val="00DC1104"/>
    <w:rsid w:val="00DC7466"/>
    <w:rsid w:val="00DC75B9"/>
    <w:rsid w:val="00DC7E1C"/>
    <w:rsid w:val="00DE65A2"/>
    <w:rsid w:val="00DF2DCC"/>
    <w:rsid w:val="00E01D0E"/>
    <w:rsid w:val="00E134E2"/>
    <w:rsid w:val="00E16215"/>
    <w:rsid w:val="00E17236"/>
    <w:rsid w:val="00E31650"/>
    <w:rsid w:val="00E35169"/>
    <w:rsid w:val="00E53724"/>
    <w:rsid w:val="00E552C8"/>
    <w:rsid w:val="00E75006"/>
    <w:rsid w:val="00E83B64"/>
    <w:rsid w:val="00E84350"/>
    <w:rsid w:val="00E84C33"/>
    <w:rsid w:val="00E85863"/>
    <w:rsid w:val="00E91AE4"/>
    <w:rsid w:val="00EA431D"/>
    <w:rsid w:val="00EA715A"/>
    <w:rsid w:val="00EC4BCD"/>
    <w:rsid w:val="00F217D3"/>
    <w:rsid w:val="00F33F5E"/>
    <w:rsid w:val="00F60840"/>
    <w:rsid w:val="00F638EA"/>
    <w:rsid w:val="00F73497"/>
    <w:rsid w:val="00F75B86"/>
    <w:rsid w:val="00F77933"/>
    <w:rsid w:val="00F8411A"/>
    <w:rsid w:val="00F86C24"/>
    <w:rsid w:val="00FB1673"/>
    <w:rsid w:val="00FB25E7"/>
    <w:rsid w:val="00FB315C"/>
    <w:rsid w:val="00FB4AC5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3408B7" w:rsidRDefault="0099156D">
          <w:pPr>
            <w:pStyle w:val="4E542713BC8142538B4E3AF03689CF90"/>
          </w:pPr>
          <w:r w:rsidRPr="003639D2">
            <w:t>OFFICE-BASED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3408B7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3408B7" w:rsidRDefault="0099156D">
          <w:pPr>
            <w:pStyle w:val="3EC2070FF6BB46C888E6FD76737A69C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3408B7"/>
    <w:rsid w:val="00374617"/>
    <w:rsid w:val="007765DD"/>
    <w:rsid w:val="0099156D"/>
    <w:rsid w:val="00C67F5F"/>
    <w:rsid w:val="00FB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3EC2070FF6BB46C888E6FD76737A69C5">
    <w:name w:val="3EC2070FF6BB46C888E6FD76737A69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4C3F5BC-0335-4129-90AB-2E34AD93C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6</Pages>
  <Words>1152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MUSIC-LIBRARY-WEB-APP</vt:lpstr>
    </vt:vector>
  </TitlesOfParts>
  <Company/>
  <LinksUpToDate>false</LinksUpToDate>
  <CharactersWithSpaces>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MUSIC-LIBRARY-WEB-APP</dc:title>
  <dc:subject/>
  <dc:creator/>
  <cp:keywords/>
  <dc:description/>
  <cp:lastModifiedBy/>
  <cp:revision>1</cp:revision>
  <dcterms:created xsi:type="dcterms:W3CDTF">2020-09-28T07:40:00Z</dcterms:created>
  <dcterms:modified xsi:type="dcterms:W3CDTF">2020-11-06T10:52:00Z</dcterms:modified>
  <cp:contentStatus>RISK ASSESSMENT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